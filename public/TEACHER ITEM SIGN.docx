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5D0B" w14:textId="77777777" w:rsidR="00C84744" w:rsidRPr="00C84744" w:rsidRDefault="00C84744" w:rsidP="00C84744">
      <w:pPr>
        <w:spacing w:before="100" w:beforeAutospacing="1" w:after="100" w:afterAutospacing="1"/>
        <w:outlineLvl w:val="0"/>
        <w:rPr>
          <w:rFonts w:ascii="Arial Rounded MT" w:eastAsia="Times New Roman" w:hAnsi="Arial Rounded MT"/>
          <w:b/>
          <w:bCs/>
          <w:kern w:val="36"/>
          <w:sz w:val="48"/>
          <w:szCs w:val="48"/>
          <w:lang w:val="en-US"/>
        </w:rPr>
      </w:pPr>
      <w:r w:rsidRPr="00C84744">
        <w:rPr>
          <w:rFonts w:ascii="Arial Rounded MT" w:eastAsia="Times New Roman" w:hAnsi="Arial Rounded MT"/>
          <w:b/>
          <w:bCs/>
          <w:kern w:val="36"/>
          <w:sz w:val="48"/>
          <w:szCs w:val="48"/>
          <w:lang w:val="en-US"/>
        </w:rPr>
        <w:t>TEACHER ITEM SIGN-OUT FORM</w:t>
      </w:r>
    </w:p>
    <w:p w14:paraId="733D63F5" w14:textId="77777777" w:rsidR="00C84744" w:rsidRPr="00C84744" w:rsidRDefault="00C84744" w:rsidP="008928CF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Arial Rounded MT" w:eastAsia="Times New Roman" w:hAnsi="Arial Rounded MT"/>
          <w:i/>
          <w:iCs/>
          <w:lang w:val="en-US"/>
        </w:rPr>
        <w:t>(All fields must be completed)</w:t>
      </w:r>
    </w:p>
    <w:p w14:paraId="15309CAD" w14:textId="77777777" w:rsidR="00C84744" w:rsidRPr="00C84744" w:rsidRDefault="00C84744" w:rsidP="00C84744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Arial Rounded MT" w:eastAsia="Times New Roman" w:hAnsi="Arial Rounded MT"/>
          <w:b/>
          <w:bCs/>
          <w:lang w:val="en-US"/>
        </w:rPr>
        <w:t>Date Issued:</w:t>
      </w:r>
      <w:r w:rsidRPr="00C84744">
        <w:rPr>
          <w:rFonts w:ascii="Arial Rounded MT" w:eastAsia="Times New Roman" w:hAnsi="Arial Rounded MT"/>
          <w:lang w:val="en-US"/>
        </w:rPr>
        <w:t xml:space="preserve"> ____ / ____ / ______</w:t>
      </w:r>
    </w:p>
    <w:p w14:paraId="04F75744" w14:textId="77777777" w:rsidR="00C84744" w:rsidRPr="00C84744" w:rsidRDefault="00C84744" w:rsidP="008928CF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Arial Rounded MT" w:eastAsia="Times New Roman" w:hAnsi="Arial Rounded MT"/>
          <w:b/>
          <w:bCs/>
          <w:lang w:val="en-US"/>
        </w:rPr>
        <w:t>School Section (tick one):</w:t>
      </w:r>
      <w:r w:rsidRPr="00C84744">
        <w:rPr>
          <w:rFonts w:ascii="Arial Rounded MT" w:eastAsia="Times New Roman" w:hAnsi="Arial Rounded MT"/>
          <w:lang w:val="en-US"/>
        </w:rPr>
        <w:br/>
      </w:r>
      <w:r w:rsidRPr="00C84744">
        <w:rPr>
          <w:rFonts w:ascii="Segoe UI Symbol" w:eastAsia="Times New Roman" w:hAnsi="Segoe UI Symbol" w:cs="Segoe UI Symbol"/>
          <w:lang w:val="en-US"/>
        </w:rPr>
        <w:t>☐</w:t>
      </w:r>
      <w:r w:rsidRPr="00C84744">
        <w:rPr>
          <w:rFonts w:ascii="Arial Rounded MT" w:eastAsia="Times New Roman" w:hAnsi="Arial Rounded MT"/>
          <w:lang w:val="en-US"/>
        </w:rPr>
        <w:t xml:space="preserve"> Preschool</w:t>
      </w:r>
      <w:r w:rsidRPr="00C84744">
        <w:rPr>
          <w:rFonts w:ascii="Arial Rounded MT" w:eastAsia="Times New Roman" w:hAnsi="Arial Rounded MT"/>
          <w:lang w:val="en-US"/>
        </w:rPr>
        <w:t> </w:t>
      </w:r>
      <w:r w:rsidRPr="00C84744">
        <w:rPr>
          <w:rFonts w:ascii="Arial Rounded MT" w:eastAsia="Times New Roman" w:hAnsi="Arial Rounded MT"/>
          <w:lang w:val="en-US"/>
        </w:rPr>
        <w:t> </w:t>
      </w:r>
      <w:r w:rsidRPr="00C84744">
        <w:rPr>
          <w:rFonts w:ascii="Segoe UI Symbol" w:eastAsia="Times New Roman" w:hAnsi="Segoe UI Symbol" w:cs="Segoe UI Symbol"/>
          <w:lang w:val="en-US"/>
        </w:rPr>
        <w:t>☐</w:t>
      </w:r>
      <w:r w:rsidRPr="00C84744">
        <w:rPr>
          <w:rFonts w:ascii="Arial Rounded MT" w:eastAsia="Times New Roman" w:hAnsi="Arial Rounded MT"/>
          <w:lang w:val="en-US"/>
        </w:rPr>
        <w:t xml:space="preserve"> Primary</w:t>
      </w:r>
    </w:p>
    <w:p w14:paraId="1FDB8AF2" w14:textId="77777777" w:rsidR="00C84744" w:rsidRPr="00C84744" w:rsidRDefault="00C84744" w:rsidP="00C84744">
      <w:pPr>
        <w:spacing w:before="100" w:beforeAutospacing="1" w:after="100" w:afterAutospacing="1"/>
        <w:outlineLvl w:val="1"/>
        <w:rPr>
          <w:rFonts w:ascii="Arial Rounded MT" w:eastAsia="Times New Roman" w:hAnsi="Arial Rounded MT"/>
          <w:b/>
          <w:bCs/>
          <w:sz w:val="36"/>
          <w:szCs w:val="36"/>
          <w:lang w:val="en-US"/>
        </w:rPr>
      </w:pPr>
      <w:r w:rsidRPr="00C84744">
        <w:rPr>
          <w:rFonts w:ascii="Arial Rounded MT" w:eastAsia="Times New Roman" w:hAnsi="Arial Rounded MT"/>
          <w:b/>
          <w:bCs/>
          <w:sz w:val="36"/>
          <w:szCs w:val="36"/>
          <w:lang w:val="en-US"/>
        </w:rPr>
        <w:t>TEACHER DETAILS</w:t>
      </w:r>
    </w:p>
    <w:p w14:paraId="446E2514" w14:textId="77777777" w:rsidR="00C84744" w:rsidRPr="00C84744" w:rsidRDefault="00C84744" w:rsidP="00C84744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Arial Rounded MT" w:eastAsia="Times New Roman" w:hAnsi="Arial Rounded MT"/>
          <w:b/>
          <w:bCs/>
          <w:lang w:val="en-US"/>
        </w:rPr>
        <w:t>Full Name:</w:t>
      </w:r>
      <w:r w:rsidRPr="00C84744">
        <w:rPr>
          <w:rFonts w:ascii="Arial Rounded MT" w:eastAsia="Times New Roman" w:hAnsi="Arial Rounded MT"/>
          <w:lang w:val="en-US"/>
        </w:rPr>
        <w:t xml:space="preserve"> ___________________________________________</w:t>
      </w:r>
    </w:p>
    <w:p w14:paraId="50914ED3" w14:textId="77777777" w:rsidR="000E37EA" w:rsidRDefault="000E37EA" w:rsidP="000E37EA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>
        <w:rPr>
          <w:rFonts w:ascii="Arial Rounded MT" w:eastAsia="Times New Roman" w:hAnsi="Arial Rounded MT"/>
          <w:b/>
          <w:bCs/>
          <w:lang w:val="en-US"/>
        </w:rPr>
        <w:t>Class / Grade</w:t>
      </w:r>
      <w:r w:rsidR="00C84744" w:rsidRPr="00C84744">
        <w:rPr>
          <w:rFonts w:ascii="Arial Rounded MT" w:eastAsia="Times New Roman" w:hAnsi="Arial Rounded MT"/>
          <w:b/>
          <w:bCs/>
          <w:lang w:val="en-US"/>
        </w:rPr>
        <w:t>:</w:t>
      </w:r>
      <w:r>
        <w:rPr>
          <w:rFonts w:ascii="Arial Rounded MT" w:eastAsia="Times New Roman" w:hAnsi="Arial Rounded MT"/>
          <w:b/>
          <w:bCs/>
          <w:lang w:val="en-US"/>
        </w:rPr>
        <w:t xml:space="preserve"> </w:t>
      </w:r>
      <w:r>
        <w:t>________________________________________</w:t>
      </w:r>
      <w:r w:rsidR="00C84744" w:rsidRPr="00C84744">
        <w:rPr>
          <w:rFonts w:ascii="Arial Rounded MT" w:eastAsia="Times New Roman" w:hAnsi="Arial Rounded MT"/>
          <w:lang w:val="en-US"/>
        </w:rPr>
        <w:br/>
      </w:r>
    </w:p>
    <w:p w14:paraId="7189D755" w14:textId="77777777" w:rsidR="00C84744" w:rsidRPr="00C84744" w:rsidRDefault="00C84744" w:rsidP="000E37EA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Arial Rounded MT" w:eastAsia="Times New Roman" w:hAnsi="Arial Rounded MT"/>
          <w:b/>
          <w:bCs/>
          <w:sz w:val="36"/>
          <w:szCs w:val="36"/>
          <w:lang w:val="en-US"/>
        </w:rPr>
        <w:t>PURPOSE OF ITEMS (tick one)</w:t>
      </w:r>
    </w:p>
    <w:p w14:paraId="5016BA2F" w14:textId="77777777" w:rsidR="008928CF" w:rsidRDefault="00C84744" w:rsidP="000E37EA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Segoe UI Symbol" w:eastAsia="Times New Roman" w:hAnsi="Segoe UI Symbol" w:cs="Segoe UI Symbol"/>
          <w:lang w:val="en-US"/>
        </w:rPr>
        <w:t>☐</w:t>
      </w:r>
      <w:r w:rsidRPr="00C84744">
        <w:rPr>
          <w:rFonts w:ascii="Arial Rounded MT" w:eastAsia="Times New Roman" w:hAnsi="Arial Rounded MT"/>
          <w:lang w:val="en-US"/>
        </w:rPr>
        <w:t xml:space="preserve"> Classroom use</w:t>
      </w:r>
      <w:r w:rsidRPr="00C84744">
        <w:rPr>
          <w:rFonts w:ascii="Arial Rounded MT" w:eastAsia="Times New Roman" w:hAnsi="Arial Rounded MT"/>
          <w:lang w:val="en-US"/>
        </w:rPr>
        <w:br/>
      </w:r>
      <w:r w:rsidRPr="00C84744">
        <w:rPr>
          <w:rFonts w:ascii="Segoe UI Symbol" w:eastAsia="Times New Roman" w:hAnsi="Segoe UI Symbol" w:cs="Segoe UI Symbol"/>
          <w:lang w:val="en-US"/>
        </w:rPr>
        <w:t>☐</w:t>
      </w:r>
      <w:r w:rsidRPr="00C84744">
        <w:rPr>
          <w:rFonts w:ascii="Arial Rounded MT" w:eastAsia="Times New Roman" w:hAnsi="Arial Rounded MT"/>
          <w:lang w:val="en-US"/>
        </w:rPr>
        <w:t xml:space="preserve"> Learning activity</w:t>
      </w:r>
      <w:r w:rsidRPr="00C84744">
        <w:rPr>
          <w:rFonts w:ascii="Arial Rounded MT" w:eastAsia="Times New Roman" w:hAnsi="Arial Rounded MT"/>
          <w:lang w:val="en-US"/>
        </w:rPr>
        <w:br/>
      </w:r>
      <w:r w:rsidRPr="00C84744">
        <w:rPr>
          <w:rFonts w:ascii="Segoe UI Symbol" w:eastAsia="Times New Roman" w:hAnsi="Segoe UI Symbol" w:cs="Segoe UI Symbol"/>
          <w:lang w:val="en-US"/>
        </w:rPr>
        <w:t>☐</w:t>
      </w:r>
      <w:r w:rsidRPr="00C84744">
        <w:rPr>
          <w:rFonts w:ascii="Arial Rounded MT" w:eastAsia="Times New Roman" w:hAnsi="Arial Rounded MT"/>
          <w:lang w:val="en-US"/>
        </w:rPr>
        <w:t xml:space="preserve"> School event</w:t>
      </w:r>
      <w:r w:rsidRPr="00C84744">
        <w:rPr>
          <w:rFonts w:ascii="Arial Rounded MT" w:eastAsia="Times New Roman" w:hAnsi="Arial Rounded MT"/>
          <w:lang w:val="en-US"/>
        </w:rPr>
        <w:br/>
      </w:r>
      <w:r w:rsidRPr="00C84744">
        <w:rPr>
          <w:rFonts w:ascii="Segoe UI Symbol" w:eastAsia="Times New Roman" w:hAnsi="Segoe UI Symbol" w:cs="Segoe UI Symbol"/>
          <w:lang w:val="en-US"/>
        </w:rPr>
        <w:t>☐</w:t>
      </w:r>
      <w:r w:rsidRPr="00C84744">
        <w:rPr>
          <w:rFonts w:ascii="Arial Rounded MT" w:eastAsia="Times New Roman" w:hAnsi="Arial Rounded MT"/>
          <w:lang w:val="en-US"/>
        </w:rPr>
        <w:t xml:space="preserve"> Temporary loan</w:t>
      </w:r>
      <w:r w:rsidRPr="00C84744">
        <w:rPr>
          <w:rFonts w:ascii="Arial Rounded MT" w:eastAsia="Times New Roman" w:hAnsi="Arial Rounded MT"/>
          <w:lang w:val="en-US"/>
        </w:rPr>
        <w:br/>
      </w:r>
      <w:r w:rsidRPr="00C84744">
        <w:rPr>
          <w:rFonts w:ascii="Segoe UI Symbol" w:eastAsia="Times New Roman" w:hAnsi="Segoe UI Symbol" w:cs="Segoe UI Symbol"/>
          <w:lang w:val="en-US"/>
        </w:rPr>
        <w:t>☐</w:t>
      </w:r>
      <w:r w:rsidRPr="00C84744">
        <w:rPr>
          <w:rFonts w:ascii="Arial Rounded MT" w:eastAsia="Times New Roman" w:hAnsi="Arial Rounded MT"/>
          <w:lang w:val="en-US"/>
        </w:rPr>
        <w:t xml:space="preserve"> Other: ___________________________</w:t>
      </w:r>
    </w:p>
    <w:p w14:paraId="12F182E8" w14:textId="77777777" w:rsidR="000E37EA" w:rsidRDefault="000E37EA" w:rsidP="000E37EA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</w:p>
    <w:p w14:paraId="5637ABFD" w14:textId="77777777" w:rsidR="000E37EA" w:rsidRDefault="000E37EA" w:rsidP="000E37EA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</w:p>
    <w:p w14:paraId="30CDDB1C" w14:textId="77777777" w:rsidR="000E37EA" w:rsidRDefault="000E37EA" w:rsidP="000E37EA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</w:p>
    <w:p w14:paraId="645B7E9C" w14:textId="4A2D219E" w:rsidR="000E37EA" w:rsidRDefault="00B4369F" w:rsidP="000E37EA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>
        <w:rPr>
          <w:rFonts w:ascii="Arial Rounded MT" w:eastAsia="Times New Roman" w:hAnsi="Arial Rounded MT"/>
          <w:lang w:val="en-US"/>
        </w:rPr>
        <w:br/>
      </w:r>
      <w:r>
        <w:rPr>
          <w:rFonts w:ascii="Arial Rounded MT" w:eastAsia="Times New Roman" w:hAnsi="Arial Rounded MT"/>
          <w:lang w:val="en-US"/>
        </w:rPr>
        <w:br/>
      </w:r>
      <w:r>
        <w:rPr>
          <w:rFonts w:ascii="Arial Rounded MT" w:eastAsia="Times New Roman" w:hAnsi="Arial Rounded MT"/>
          <w:lang w:val="en-US"/>
        </w:rPr>
        <w:br/>
      </w:r>
      <w:r>
        <w:rPr>
          <w:rFonts w:ascii="Arial Rounded MT" w:eastAsia="Times New Roman" w:hAnsi="Arial Rounded MT"/>
          <w:lang w:val="en-US"/>
        </w:rPr>
        <w:br/>
      </w:r>
    </w:p>
    <w:p w14:paraId="251524C7" w14:textId="77777777" w:rsidR="000E37EA" w:rsidRDefault="000E37EA" w:rsidP="000E37EA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</w:p>
    <w:p w14:paraId="3730B4AB" w14:textId="77777777" w:rsidR="000E37EA" w:rsidRDefault="000E37EA" w:rsidP="000E37EA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</w:p>
    <w:p w14:paraId="628FDDCF" w14:textId="77777777" w:rsidR="000E37EA" w:rsidRPr="000E37EA" w:rsidRDefault="000E37EA" w:rsidP="000E37EA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</w:p>
    <w:p w14:paraId="443D384C" w14:textId="77777777" w:rsidR="00C84744" w:rsidRPr="00C84744" w:rsidRDefault="00C84744" w:rsidP="00C84744">
      <w:pPr>
        <w:spacing w:before="100" w:beforeAutospacing="1" w:after="100" w:afterAutospacing="1"/>
        <w:outlineLvl w:val="1"/>
        <w:rPr>
          <w:rFonts w:ascii="Arial Rounded MT" w:eastAsia="Times New Roman" w:hAnsi="Arial Rounded MT"/>
          <w:b/>
          <w:bCs/>
          <w:sz w:val="36"/>
          <w:szCs w:val="36"/>
          <w:lang w:val="en-US"/>
        </w:rPr>
      </w:pPr>
      <w:r w:rsidRPr="00C84744">
        <w:rPr>
          <w:rFonts w:ascii="Arial Rounded MT" w:eastAsia="Times New Roman" w:hAnsi="Arial Rounded MT"/>
          <w:b/>
          <w:bCs/>
          <w:sz w:val="36"/>
          <w:szCs w:val="36"/>
          <w:lang w:val="en-US"/>
        </w:rPr>
        <w:lastRenderedPageBreak/>
        <w:t>ITEMS ISSUED</w:t>
      </w:r>
    </w:p>
    <w:p w14:paraId="7BA59D3D" w14:textId="77777777" w:rsidR="00C84744" w:rsidRPr="00C84744" w:rsidRDefault="00C84744" w:rsidP="00C84744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Arial Rounded MT" w:eastAsia="Times New Roman" w:hAnsi="Arial Rounded MT"/>
          <w:b/>
          <w:bCs/>
          <w:lang w:val="en-US"/>
        </w:rPr>
        <w:t>IMPORTANT NOTICE:</w:t>
      </w:r>
      <w:r w:rsidRPr="00C84744">
        <w:rPr>
          <w:rFonts w:ascii="Arial Rounded MT" w:eastAsia="Times New Roman" w:hAnsi="Arial Rounded MT"/>
          <w:lang w:val="en-US"/>
        </w:rPr>
        <w:br/>
        <w:t xml:space="preserve">Old items and empty containers </w:t>
      </w:r>
      <w:r w:rsidRPr="00C84744">
        <w:rPr>
          <w:rFonts w:ascii="Arial Rounded MT" w:eastAsia="Times New Roman" w:hAnsi="Arial Rounded MT"/>
          <w:b/>
          <w:bCs/>
          <w:lang w:val="en-US"/>
        </w:rPr>
        <w:t>must be returned before new items can be issued</w:t>
      </w:r>
      <w:r w:rsidRPr="00C84744">
        <w:rPr>
          <w:rFonts w:ascii="Arial Rounded MT" w:eastAsia="Times New Roman" w:hAnsi="Arial Rounded MT"/>
          <w:lang w:val="en-US"/>
        </w:rPr>
        <w:t>. Failure to return previously issued items may result in delays or denial of new item requests.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3854"/>
        <w:gridCol w:w="1123"/>
        <w:gridCol w:w="1870"/>
        <w:gridCol w:w="2127"/>
      </w:tblGrid>
      <w:tr w:rsidR="00CD32EC" w:rsidRPr="00C84744" w14:paraId="4B4EB2A8" w14:textId="77777777" w:rsidTr="00CD32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E2100" w14:textId="77777777" w:rsidR="00CD32EC" w:rsidRPr="00C84744" w:rsidRDefault="00CD32EC" w:rsidP="00C84744">
            <w:pPr>
              <w:jc w:val="center"/>
              <w:rPr>
                <w:rFonts w:ascii="Arial Rounded MT" w:eastAsia="Times New Roman" w:hAnsi="Arial Rounded MT"/>
                <w:b/>
                <w:bCs/>
                <w:lang w:val="en-US"/>
              </w:rPr>
            </w:pPr>
            <w:r w:rsidRPr="00C84744">
              <w:rPr>
                <w:rFonts w:ascii="Arial Rounded MT" w:eastAsia="Times New Roman" w:hAnsi="Arial Rounded MT"/>
                <w:b/>
                <w:bCs/>
                <w:lang w:val="en-US"/>
              </w:rPr>
              <w:t>No.</w:t>
            </w:r>
          </w:p>
        </w:tc>
        <w:tc>
          <w:tcPr>
            <w:tcW w:w="3824" w:type="dxa"/>
            <w:vAlign w:val="center"/>
            <w:hideMark/>
          </w:tcPr>
          <w:p w14:paraId="3694CFF2" w14:textId="77777777" w:rsidR="00CD32EC" w:rsidRPr="00C84744" w:rsidRDefault="00CD32EC" w:rsidP="00C84744">
            <w:pPr>
              <w:jc w:val="center"/>
              <w:rPr>
                <w:rFonts w:ascii="Arial Rounded MT" w:eastAsia="Times New Roman" w:hAnsi="Arial Rounded MT"/>
                <w:b/>
                <w:bCs/>
                <w:lang w:val="en-US"/>
              </w:rPr>
            </w:pPr>
            <w:r w:rsidRPr="00C84744">
              <w:rPr>
                <w:rFonts w:ascii="Arial Rounded MT" w:eastAsia="Times New Roman" w:hAnsi="Arial Rounded MT"/>
                <w:b/>
                <w:bCs/>
                <w:lang w:val="en-US"/>
              </w:rPr>
              <w:t>Item Name / Description</w:t>
            </w:r>
          </w:p>
        </w:tc>
        <w:tc>
          <w:tcPr>
            <w:tcW w:w="1093" w:type="dxa"/>
            <w:vAlign w:val="center"/>
            <w:hideMark/>
          </w:tcPr>
          <w:p w14:paraId="05FA53AE" w14:textId="77777777" w:rsidR="00CD32EC" w:rsidRPr="00C84744" w:rsidRDefault="00CD32EC" w:rsidP="00C84744">
            <w:pPr>
              <w:jc w:val="center"/>
              <w:rPr>
                <w:rFonts w:ascii="Arial Rounded MT" w:eastAsia="Times New Roman" w:hAnsi="Arial Rounded MT"/>
                <w:b/>
                <w:bCs/>
                <w:lang w:val="en-US"/>
              </w:rPr>
            </w:pPr>
            <w:r w:rsidRPr="00C84744">
              <w:rPr>
                <w:rFonts w:ascii="Arial Rounded MT" w:eastAsia="Times New Roman" w:hAnsi="Arial Rounded MT"/>
                <w:b/>
                <w:bCs/>
                <w:lang w:val="en-US"/>
              </w:rPr>
              <w:t>Quantity</w:t>
            </w:r>
          </w:p>
        </w:tc>
        <w:tc>
          <w:tcPr>
            <w:tcW w:w="1840" w:type="dxa"/>
            <w:vAlign w:val="center"/>
            <w:hideMark/>
          </w:tcPr>
          <w:p w14:paraId="6F68E8BD" w14:textId="77777777" w:rsidR="00CD32EC" w:rsidRPr="00C84744" w:rsidRDefault="00CD32EC" w:rsidP="00C84744">
            <w:pPr>
              <w:jc w:val="center"/>
              <w:rPr>
                <w:rFonts w:ascii="Arial Rounded MT" w:eastAsia="Times New Roman" w:hAnsi="Arial Rounded MT"/>
                <w:b/>
                <w:bCs/>
                <w:lang w:val="en-US"/>
              </w:rPr>
            </w:pPr>
            <w:r w:rsidRPr="00C84744">
              <w:rPr>
                <w:rFonts w:ascii="Arial Rounded MT" w:eastAsia="Times New Roman" w:hAnsi="Arial Rounded MT"/>
                <w:b/>
                <w:bCs/>
                <w:lang w:val="en-US"/>
              </w:rPr>
              <w:t>Condition (New / Good / Fair)</w:t>
            </w:r>
          </w:p>
        </w:tc>
        <w:tc>
          <w:tcPr>
            <w:tcW w:w="2082" w:type="dxa"/>
            <w:vAlign w:val="center"/>
            <w:hideMark/>
          </w:tcPr>
          <w:p w14:paraId="26B59326" w14:textId="77777777" w:rsidR="00CD32EC" w:rsidRDefault="00CD32EC" w:rsidP="00C84744">
            <w:pPr>
              <w:jc w:val="center"/>
              <w:rPr>
                <w:rFonts w:ascii="Arial Rounded MT" w:eastAsia="Times New Roman" w:hAnsi="Arial Rounded MT"/>
                <w:b/>
                <w:bCs/>
                <w:lang w:val="en-US"/>
              </w:rPr>
            </w:pPr>
            <w:r w:rsidRPr="00C84744">
              <w:rPr>
                <w:rFonts w:ascii="Arial Rounded MT" w:eastAsia="Times New Roman" w:hAnsi="Arial Rounded MT"/>
                <w:b/>
                <w:bCs/>
                <w:lang w:val="en-US"/>
              </w:rPr>
              <w:t xml:space="preserve">Expected </w:t>
            </w:r>
          </w:p>
          <w:p w14:paraId="1EDACF48" w14:textId="77777777" w:rsidR="00CD32EC" w:rsidRPr="00C84744" w:rsidRDefault="00CD32EC" w:rsidP="00C84744">
            <w:pPr>
              <w:jc w:val="center"/>
              <w:rPr>
                <w:rFonts w:ascii="Arial Rounded MT" w:eastAsia="Times New Roman" w:hAnsi="Arial Rounded MT"/>
                <w:b/>
                <w:bCs/>
                <w:lang w:val="en-US"/>
              </w:rPr>
            </w:pPr>
            <w:r w:rsidRPr="00C84744">
              <w:rPr>
                <w:rFonts w:ascii="Arial Rounded MT" w:eastAsia="Times New Roman" w:hAnsi="Arial Rounded MT"/>
                <w:b/>
                <w:bCs/>
                <w:lang w:val="en-US"/>
              </w:rPr>
              <w:t>Return Date</w:t>
            </w:r>
          </w:p>
        </w:tc>
      </w:tr>
      <w:tr w:rsidR="00CD32EC" w:rsidRPr="00C84744" w14:paraId="4D602C3C" w14:textId="77777777" w:rsidTr="00CD3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A509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lang w:val="en-US"/>
              </w:rPr>
            </w:pPr>
            <w:r w:rsidRPr="00C84744">
              <w:rPr>
                <w:rFonts w:ascii="Arial Rounded MT" w:eastAsia="Times New Roman" w:hAnsi="Arial Rounded MT"/>
                <w:lang w:val="en-US"/>
              </w:rPr>
              <w:t>1.</w:t>
            </w:r>
          </w:p>
        </w:tc>
        <w:tc>
          <w:tcPr>
            <w:tcW w:w="3824" w:type="dxa"/>
            <w:vAlign w:val="center"/>
            <w:hideMark/>
          </w:tcPr>
          <w:p w14:paraId="2350011E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  <w:hideMark/>
          </w:tcPr>
          <w:p w14:paraId="4F47B43D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  <w:hideMark/>
          </w:tcPr>
          <w:p w14:paraId="0CDA67EC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  <w:hideMark/>
          </w:tcPr>
          <w:p w14:paraId="31D18175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6355F0DB" w14:textId="77777777" w:rsidTr="00CD3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E59E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lang w:val="en-US"/>
              </w:rPr>
            </w:pPr>
            <w:r w:rsidRPr="00C84744">
              <w:rPr>
                <w:rFonts w:ascii="Arial Rounded MT" w:eastAsia="Times New Roman" w:hAnsi="Arial Rounded MT"/>
                <w:lang w:val="en-US"/>
              </w:rPr>
              <w:t>2.</w:t>
            </w:r>
          </w:p>
        </w:tc>
        <w:tc>
          <w:tcPr>
            <w:tcW w:w="3824" w:type="dxa"/>
            <w:vAlign w:val="center"/>
            <w:hideMark/>
          </w:tcPr>
          <w:p w14:paraId="47AEC6D9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  <w:hideMark/>
          </w:tcPr>
          <w:p w14:paraId="170F54C4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  <w:hideMark/>
          </w:tcPr>
          <w:p w14:paraId="4233A630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  <w:hideMark/>
          </w:tcPr>
          <w:p w14:paraId="527B681D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45D3C869" w14:textId="77777777" w:rsidTr="00CD3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F6F8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lang w:val="en-US"/>
              </w:rPr>
            </w:pPr>
            <w:r w:rsidRPr="00C84744">
              <w:rPr>
                <w:rFonts w:ascii="Arial Rounded MT" w:eastAsia="Times New Roman" w:hAnsi="Arial Rounded MT"/>
                <w:lang w:val="en-US"/>
              </w:rPr>
              <w:t>3.</w:t>
            </w:r>
          </w:p>
        </w:tc>
        <w:tc>
          <w:tcPr>
            <w:tcW w:w="3824" w:type="dxa"/>
            <w:vAlign w:val="center"/>
            <w:hideMark/>
          </w:tcPr>
          <w:p w14:paraId="46E07A22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  <w:hideMark/>
          </w:tcPr>
          <w:p w14:paraId="2CBA55E0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  <w:hideMark/>
          </w:tcPr>
          <w:p w14:paraId="037D3EF5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  <w:hideMark/>
          </w:tcPr>
          <w:p w14:paraId="76E4E28A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280A38CD" w14:textId="77777777" w:rsidTr="00CD3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3CC8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lang w:val="en-US"/>
              </w:rPr>
            </w:pPr>
            <w:r w:rsidRPr="00C84744">
              <w:rPr>
                <w:rFonts w:ascii="Arial Rounded MT" w:eastAsia="Times New Roman" w:hAnsi="Arial Rounded MT"/>
                <w:lang w:val="en-US"/>
              </w:rPr>
              <w:t>4.</w:t>
            </w:r>
          </w:p>
        </w:tc>
        <w:tc>
          <w:tcPr>
            <w:tcW w:w="3824" w:type="dxa"/>
            <w:vAlign w:val="center"/>
            <w:hideMark/>
          </w:tcPr>
          <w:p w14:paraId="1874C04A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  <w:hideMark/>
          </w:tcPr>
          <w:p w14:paraId="5201A57B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  <w:hideMark/>
          </w:tcPr>
          <w:p w14:paraId="24364E48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  <w:hideMark/>
          </w:tcPr>
          <w:p w14:paraId="5265D787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0AC8A7B3" w14:textId="77777777" w:rsidTr="00CD32EC">
        <w:trPr>
          <w:tblCellSpacing w:w="15" w:type="dxa"/>
        </w:trPr>
        <w:tc>
          <w:tcPr>
            <w:tcW w:w="0" w:type="auto"/>
            <w:vAlign w:val="center"/>
          </w:tcPr>
          <w:p w14:paraId="2B31D363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lang w:val="en-US"/>
              </w:rPr>
            </w:pPr>
            <w:r>
              <w:rPr>
                <w:rFonts w:ascii="Arial Rounded MT" w:eastAsia="Times New Roman" w:hAnsi="Arial Rounded MT"/>
                <w:lang w:val="en-US"/>
              </w:rPr>
              <w:t>5.</w:t>
            </w:r>
          </w:p>
        </w:tc>
        <w:tc>
          <w:tcPr>
            <w:tcW w:w="3824" w:type="dxa"/>
            <w:vAlign w:val="center"/>
          </w:tcPr>
          <w:p w14:paraId="3187384F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2B880325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</w:tcPr>
          <w:p w14:paraId="1BED711E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</w:tcPr>
          <w:p w14:paraId="7F195B18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1E38EDD5" w14:textId="77777777" w:rsidTr="00CD32EC">
        <w:trPr>
          <w:tblCellSpacing w:w="15" w:type="dxa"/>
        </w:trPr>
        <w:tc>
          <w:tcPr>
            <w:tcW w:w="0" w:type="auto"/>
            <w:vAlign w:val="center"/>
          </w:tcPr>
          <w:p w14:paraId="4ED63ACB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lang w:val="en-US"/>
              </w:rPr>
            </w:pPr>
            <w:r>
              <w:rPr>
                <w:rFonts w:ascii="Arial Rounded MT" w:eastAsia="Times New Roman" w:hAnsi="Arial Rounded MT"/>
                <w:lang w:val="en-US"/>
              </w:rPr>
              <w:t>6.</w:t>
            </w:r>
          </w:p>
        </w:tc>
        <w:tc>
          <w:tcPr>
            <w:tcW w:w="3824" w:type="dxa"/>
            <w:vAlign w:val="center"/>
          </w:tcPr>
          <w:p w14:paraId="0B9A6381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3CE7F29A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</w:tcPr>
          <w:p w14:paraId="2952D444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</w:tcPr>
          <w:p w14:paraId="69A5F1C4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3408E156" w14:textId="77777777" w:rsidTr="00CD32EC">
        <w:trPr>
          <w:tblCellSpacing w:w="15" w:type="dxa"/>
        </w:trPr>
        <w:tc>
          <w:tcPr>
            <w:tcW w:w="0" w:type="auto"/>
            <w:vAlign w:val="center"/>
          </w:tcPr>
          <w:p w14:paraId="0908C100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lang w:val="en-US"/>
              </w:rPr>
            </w:pPr>
            <w:r>
              <w:rPr>
                <w:rFonts w:ascii="Arial Rounded MT" w:eastAsia="Times New Roman" w:hAnsi="Arial Rounded MT"/>
                <w:lang w:val="en-US"/>
              </w:rPr>
              <w:t>7.</w:t>
            </w:r>
          </w:p>
        </w:tc>
        <w:tc>
          <w:tcPr>
            <w:tcW w:w="3824" w:type="dxa"/>
            <w:vAlign w:val="center"/>
          </w:tcPr>
          <w:p w14:paraId="2FE0CE74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5E5D0D7C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</w:tcPr>
          <w:p w14:paraId="32DB239E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</w:tcPr>
          <w:p w14:paraId="1BF22883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41C237B6" w14:textId="77777777" w:rsidTr="00CD32EC">
        <w:trPr>
          <w:tblCellSpacing w:w="15" w:type="dxa"/>
        </w:trPr>
        <w:tc>
          <w:tcPr>
            <w:tcW w:w="0" w:type="auto"/>
            <w:vAlign w:val="center"/>
          </w:tcPr>
          <w:p w14:paraId="53B97F7A" w14:textId="77777777" w:rsidR="00CD32EC" w:rsidRDefault="00CD32EC" w:rsidP="00C84744">
            <w:pPr>
              <w:rPr>
                <w:rFonts w:ascii="Arial Rounded MT" w:eastAsia="Times New Roman" w:hAnsi="Arial Rounded MT"/>
                <w:lang w:val="en-US"/>
              </w:rPr>
            </w:pPr>
            <w:r>
              <w:rPr>
                <w:rFonts w:ascii="Arial Rounded MT" w:eastAsia="Times New Roman" w:hAnsi="Arial Rounded MT"/>
                <w:lang w:val="en-US"/>
              </w:rPr>
              <w:t>8.</w:t>
            </w:r>
          </w:p>
        </w:tc>
        <w:tc>
          <w:tcPr>
            <w:tcW w:w="3824" w:type="dxa"/>
            <w:vAlign w:val="center"/>
          </w:tcPr>
          <w:p w14:paraId="0E5C3FFE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040FB07E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</w:tcPr>
          <w:p w14:paraId="68F2949B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</w:tcPr>
          <w:p w14:paraId="3D3BFF69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12EBDFFE" w14:textId="77777777" w:rsidTr="00CD32EC">
        <w:trPr>
          <w:tblCellSpacing w:w="15" w:type="dxa"/>
        </w:trPr>
        <w:tc>
          <w:tcPr>
            <w:tcW w:w="0" w:type="auto"/>
            <w:vAlign w:val="center"/>
          </w:tcPr>
          <w:p w14:paraId="52E00F6B" w14:textId="77777777" w:rsidR="00CD32EC" w:rsidRDefault="00CD32EC" w:rsidP="00C84744">
            <w:pPr>
              <w:rPr>
                <w:rFonts w:ascii="Arial Rounded MT" w:eastAsia="Times New Roman" w:hAnsi="Arial Rounded MT"/>
                <w:lang w:val="en-US"/>
              </w:rPr>
            </w:pPr>
            <w:r>
              <w:rPr>
                <w:rFonts w:ascii="Arial Rounded MT" w:eastAsia="Times New Roman" w:hAnsi="Arial Rounded MT"/>
                <w:lang w:val="en-US"/>
              </w:rPr>
              <w:t>9.</w:t>
            </w:r>
          </w:p>
        </w:tc>
        <w:tc>
          <w:tcPr>
            <w:tcW w:w="3824" w:type="dxa"/>
            <w:vAlign w:val="center"/>
          </w:tcPr>
          <w:p w14:paraId="78BC4E97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6B1FE513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</w:tcPr>
          <w:p w14:paraId="41A3EB3C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</w:tcPr>
          <w:p w14:paraId="488434D6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7CACBF9E" w14:textId="77777777" w:rsidTr="00CD32EC">
        <w:trPr>
          <w:tblCellSpacing w:w="15" w:type="dxa"/>
        </w:trPr>
        <w:tc>
          <w:tcPr>
            <w:tcW w:w="0" w:type="auto"/>
            <w:vAlign w:val="center"/>
          </w:tcPr>
          <w:p w14:paraId="7DFCDC7A" w14:textId="77777777" w:rsidR="00CD32EC" w:rsidRDefault="00CD32EC" w:rsidP="00C84744">
            <w:pPr>
              <w:rPr>
                <w:rFonts w:ascii="Arial Rounded MT" w:eastAsia="Times New Roman" w:hAnsi="Arial Rounded MT"/>
                <w:lang w:val="en-US"/>
              </w:rPr>
            </w:pPr>
            <w:r>
              <w:rPr>
                <w:rFonts w:ascii="Arial Rounded MT" w:eastAsia="Times New Roman" w:hAnsi="Arial Rounded MT"/>
                <w:lang w:val="en-US"/>
              </w:rPr>
              <w:t>10.</w:t>
            </w:r>
          </w:p>
        </w:tc>
        <w:tc>
          <w:tcPr>
            <w:tcW w:w="3824" w:type="dxa"/>
            <w:vAlign w:val="center"/>
          </w:tcPr>
          <w:p w14:paraId="68A31FEA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550C4DEA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</w:tcPr>
          <w:p w14:paraId="5415F827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</w:tcPr>
          <w:p w14:paraId="69DDCA74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1677427B" w14:textId="77777777" w:rsidTr="00CD32EC">
        <w:trPr>
          <w:tblCellSpacing w:w="15" w:type="dxa"/>
        </w:trPr>
        <w:tc>
          <w:tcPr>
            <w:tcW w:w="0" w:type="auto"/>
            <w:vAlign w:val="center"/>
          </w:tcPr>
          <w:p w14:paraId="0A401DCB" w14:textId="77777777" w:rsidR="00CD32EC" w:rsidRDefault="00CD32EC" w:rsidP="00C84744">
            <w:pPr>
              <w:rPr>
                <w:rFonts w:ascii="Arial Rounded MT" w:eastAsia="Times New Roman" w:hAnsi="Arial Rounded MT"/>
                <w:lang w:val="en-US"/>
              </w:rPr>
            </w:pPr>
            <w:r>
              <w:rPr>
                <w:rFonts w:ascii="Arial Rounded MT" w:eastAsia="Times New Roman" w:hAnsi="Arial Rounded MT"/>
                <w:lang w:val="en-US"/>
              </w:rPr>
              <w:t>10.</w:t>
            </w:r>
          </w:p>
        </w:tc>
        <w:tc>
          <w:tcPr>
            <w:tcW w:w="3824" w:type="dxa"/>
            <w:vAlign w:val="center"/>
          </w:tcPr>
          <w:p w14:paraId="58C39EEE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63B4F46A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</w:tcPr>
          <w:p w14:paraId="30116C30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</w:tcPr>
          <w:p w14:paraId="27703392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2849111B" w14:textId="77777777" w:rsidTr="00CD3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255F" w14:textId="77777777" w:rsidR="00CD32EC" w:rsidRPr="00C84744" w:rsidRDefault="00CD32EC" w:rsidP="000E37EA">
            <w:pPr>
              <w:rPr>
                <w:rFonts w:ascii="Arial Rounded MT" w:eastAsia="Times New Roman" w:hAnsi="Arial Rounded MT"/>
                <w:lang w:val="en-US"/>
              </w:rPr>
            </w:pPr>
            <w:r>
              <w:rPr>
                <w:rFonts w:ascii="Arial Rounded MT" w:eastAsia="Times New Roman" w:hAnsi="Arial Rounded MT"/>
                <w:lang w:val="en-US"/>
              </w:rPr>
              <w:t>11.</w:t>
            </w:r>
          </w:p>
        </w:tc>
        <w:tc>
          <w:tcPr>
            <w:tcW w:w="3824" w:type="dxa"/>
            <w:vAlign w:val="center"/>
            <w:hideMark/>
          </w:tcPr>
          <w:p w14:paraId="032CB2AA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  <w:hideMark/>
          </w:tcPr>
          <w:p w14:paraId="64CECEB1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  <w:hideMark/>
          </w:tcPr>
          <w:p w14:paraId="6CDC3936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  <w:hideMark/>
          </w:tcPr>
          <w:p w14:paraId="578BC673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4191DE7A" w14:textId="77777777" w:rsidTr="00CD32EC">
        <w:trPr>
          <w:tblCellSpacing w:w="15" w:type="dxa"/>
        </w:trPr>
        <w:tc>
          <w:tcPr>
            <w:tcW w:w="0" w:type="auto"/>
            <w:vAlign w:val="center"/>
          </w:tcPr>
          <w:p w14:paraId="1621FECB" w14:textId="77777777" w:rsidR="00CD32EC" w:rsidRDefault="00CD32EC" w:rsidP="000E37EA">
            <w:pPr>
              <w:rPr>
                <w:rFonts w:ascii="Arial Rounded MT" w:eastAsia="Times New Roman" w:hAnsi="Arial Rounded MT"/>
                <w:lang w:val="en-US"/>
              </w:rPr>
            </w:pPr>
            <w:r>
              <w:rPr>
                <w:rFonts w:ascii="Arial Rounded MT" w:eastAsia="Times New Roman" w:hAnsi="Arial Rounded MT"/>
                <w:lang w:val="en-US"/>
              </w:rPr>
              <w:t>12.</w:t>
            </w:r>
          </w:p>
        </w:tc>
        <w:tc>
          <w:tcPr>
            <w:tcW w:w="3824" w:type="dxa"/>
            <w:vAlign w:val="center"/>
          </w:tcPr>
          <w:p w14:paraId="31387E40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5F50222F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</w:tcPr>
          <w:p w14:paraId="203C431D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</w:tcPr>
          <w:p w14:paraId="42E76170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12B2EA24" w14:textId="77777777" w:rsidTr="00CD32EC">
        <w:trPr>
          <w:tblCellSpacing w:w="15" w:type="dxa"/>
        </w:trPr>
        <w:tc>
          <w:tcPr>
            <w:tcW w:w="0" w:type="auto"/>
            <w:vAlign w:val="center"/>
          </w:tcPr>
          <w:p w14:paraId="1410D187" w14:textId="77777777" w:rsidR="00CD32EC" w:rsidRDefault="00CD32EC" w:rsidP="000E37EA">
            <w:pPr>
              <w:rPr>
                <w:rFonts w:ascii="Arial Rounded MT" w:eastAsia="Times New Roman" w:hAnsi="Arial Rounded MT"/>
                <w:lang w:val="en-US"/>
              </w:rPr>
            </w:pPr>
            <w:r>
              <w:rPr>
                <w:rFonts w:ascii="Arial Rounded MT" w:eastAsia="Times New Roman" w:hAnsi="Arial Rounded MT"/>
                <w:lang w:val="en-US"/>
              </w:rPr>
              <w:t>13.</w:t>
            </w:r>
          </w:p>
        </w:tc>
        <w:tc>
          <w:tcPr>
            <w:tcW w:w="3824" w:type="dxa"/>
            <w:vAlign w:val="center"/>
          </w:tcPr>
          <w:p w14:paraId="6442EE66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76C0AE65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</w:tcPr>
          <w:p w14:paraId="58EF55BF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</w:tcPr>
          <w:p w14:paraId="70B9605E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32E0E828" w14:textId="77777777" w:rsidTr="00CD32EC">
        <w:trPr>
          <w:tblCellSpacing w:w="15" w:type="dxa"/>
        </w:trPr>
        <w:tc>
          <w:tcPr>
            <w:tcW w:w="0" w:type="auto"/>
            <w:vAlign w:val="center"/>
          </w:tcPr>
          <w:p w14:paraId="74CD2172" w14:textId="77777777" w:rsidR="00CD32EC" w:rsidRDefault="00CD32EC" w:rsidP="000E37EA">
            <w:pPr>
              <w:rPr>
                <w:rFonts w:ascii="Arial Rounded MT" w:eastAsia="Times New Roman" w:hAnsi="Arial Rounded MT"/>
                <w:lang w:val="en-US"/>
              </w:rPr>
            </w:pPr>
            <w:r>
              <w:rPr>
                <w:rFonts w:ascii="Arial Rounded MT" w:eastAsia="Times New Roman" w:hAnsi="Arial Rounded MT"/>
                <w:lang w:val="en-US"/>
              </w:rPr>
              <w:t>14.</w:t>
            </w:r>
          </w:p>
        </w:tc>
        <w:tc>
          <w:tcPr>
            <w:tcW w:w="3824" w:type="dxa"/>
            <w:vAlign w:val="center"/>
          </w:tcPr>
          <w:p w14:paraId="7C88FF5B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2EB94A75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</w:tcPr>
          <w:p w14:paraId="156A42D9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</w:tcPr>
          <w:p w14:paraId="2893383B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  <w:tr w:rsidR="00CD32EC" w:rsidRPr="00C84744" w14:paraId="162C5C04" w14:textId="77777777" w:rsidTr="00CD32EC">
        <w:trPr>
          <w:tblCellSpacing w:w="15" w:type="dxa"/>
        </w:trPr>
        <w:tc>
          <w:tcPr>
            <w:tcW w:w="0" w:type="auto"/>
            <w:vAlign w:val="center"/>
          </w:tcPr>
          <w:p w14:paraId="79370D43" w14:textId="77777777" w:rsidR="00CD32EC" w:rsidRDefault="00CD32EC" w:rsidP="000E37EA">
            <w:pPr>
              <w:rPr>
                <w:rFonts w:ascii="Arial Rounded MT" w:eastAsia="Times New Roman" w:hAnsi="Arial Rounded MT"/>
                <w:lang w:val="en-US"/>
              </w:rPr>
            </w:pPr>
            <w:r>
              <w:rPr>
                <w:rFonts w:ascii="Arial Rounded MT" w:eastAsia="Times New Roman" w:hAnsi="Arial Rounded MT"/>
                <w:lang w:val="en-US"/>
              </w:rPr>
              <w:t>15.</w:t>
            </w:r>
          </w:p>
        </w:tc>
        <w:tc>
          <w:tcPr>
            <w:tcW w:w="3824" w:type="dxa"/>
            <w:vAlign w:val="center"/>
          </w:tcPr>
          <w:p w14:paraId="5004AF29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vAlign w:val="center"/>
          </w:tcPr>
          <w:p w14:paraId="5EC0A06B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1840" w:type="dxa"/>
            <w:vAlign w:val="center"/>
          </w:tcPr>
          <w:p w14:paraId="1ED711A0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  <w:tc>
          <w:tcPr>
            <w:tcW w:w="2082" w:type="dxa"/>
            <w:vAlign w:val="center"/>
          </w:tcPr>
          <w:p w14:paraId="3BCBD80E" w14:textId="77777777" w:rsidR="00CD32EC" w:rsidRPr="00C84744" w:rsidRDefault="00CD32EC" w:rsidP="00C84744">
            <w:pPr>
              <w:rPr>
                <w:rFonts w:ascii="Arial Rounded MT" w:eastAsia="Times New Roman" w:hAnsi="Arial Rounded MT"/>
                <w:sz w:val="20"/>
                <w:szCs w:val="20"/>
                <w:lang w:val="en-US"/>
              </w:rPr>
            </w:pPr>
          </w:p>
        </w:tc>
      </w:tr>
    </w:tbl>
    <w:p w14:paraId="3ED2D181" w14:textId="77777777" w:rsidR="00C84744" w:rsidRPr="00C84744" w:rsidRDefault="00C84744" w:rsidP="00C84744">
      <w:pPr>
        <w:rPr>
          <w:rFonts w:ascii="Arial Rounded MT" w:eastAsia="Times New Roman" w:hAnsi="Arial Rounded MT"/>
          <w:lang w:val="en-US"/>
        </w:rPr>
      </w:pPr>
    </w:p>
    <w:p w14:paraId="38BC29B7" w14:textId="77777777" w:rsidR="00C84744" w:rsidRPr="00C84744" w:rsidRDefault="00C84744" w:rsidP="00C84744">
      <w:pPr>
        <w:spacing w:before="100" w:beforeAutospacing="1" w:after="100" w:afterAutospacing="1"/>
        <w:outlineLvl w:val="1"/>
        <w:rPr>
          <w:rFonts w:ascii="Arial Rounded MT" w:eastAsia="Times New Roman" w:hAnsi="Arial Rounded MT"/>
          <w:b/>
          <w:bCs/>
          <w:sz w:val="36"/>
          <w:szCs w:val="36"/>
          <w:lang w:val="en-US"/>
        </w:rPr>
      </w:pPr>
      <w:r w:rsidRPr="00C84744">
        <w:rPr>
          <w:rFonts w:ascii="Arial Rounded MT" w:eastAsia="Times New Roman" w:hAnsi="Arial Rounded MT"/>
          <w:b/>
          <w:bCs/>
          <w:sz w:val="36"/>
          <w:szCs w:val="36"/>
          <w:lang w:val="en-US"/>
        </w:rPr>
        <w:t>RETURN INFORMATION</w:t>
      </w:r>
    </w:p>
    <w:p w14:paraId="259921E1" w14:textId="77777777" w:rsidR="00C84744" w:rsidRPr="00C84744" w:rsidRDefault="00C84744" w:rsidP="00C84744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Arial Rounded MT" w:eastAsia="Times New Roman" w:hAnsi="Arial Rounded MT"/>
          <w:b/>
          <w:bCs/>
          <w:lang w:val="en-US"/>
        </w:rPr>
        <w:t>Are the items expected to be returned?</w:t>
      </w:r>
      <w:r w:rsidRPr="00C84744">
        <w:rPr>
          <w:rFonts w:ascii="Arial Rounded MT" w:eastAsia="Times New Roman" w:hAnsi="Arial Rounded MT"/>
          <w:lang w:val="en-US"/>
        </w:rPr>
        <w:br/>
      </w:r>
      <w:r w:rsidRPr="00C84744">
        <w:rPr>
          <w:rFonts w:ascii="Segoe UI Symbol" w:eastAsia="Times New Roman" w:hAnsi="Segoe UI Symbol" w:cs="Segoe UI Symbol"/>
          <w:lang w:val="en-US"/>
        </w:rPr>
        <w:t>☐</w:t>
      </w:r>
      <w:r w:rsidRPr="00C84744">
        <w:rPr>
          <w:rFonts w:ascii="Arial Rounded MT" w:eastAsia="Times New Roman" w:hAnsi="Arial Rounded MT"/>
          <w:lang w:val="en-US"/>
        </w:rPr>
        <w:t xml:space="preserve"> Yes</w:t>
      </w:r>
      <w:r w:rsidRPr="00C84744">
        <w:rPr>
          <w:rFonts w:ascii="Arial Rounded MT" w:eastAsia="Times New Roman" w:hAnsi="Arial Rounded MT"/>
          <w:lang w:val="en-US"/>
        </w:rPr>
        <w:t> </w:t>
      </w:r>
      <w:r w:rsidRPr="00C84744">
        <w:rPr>
          <w:rFonts w:ascii="Arial Rounded MT" w:eastAsia="Times New Roman" w:hAnsi="Arial Rounded MT"/>
          <w:lang w:val="en-US"/>
        </w:rPr>
        <w:t> </w:t>
      </w:r>
      <w:r w:rsidRPr="00C84744">
        <w:rPr>
          <w:rFonts w:ascii="Segoe UI Symbol" w:eastAsia="Times New Roman" w:hAnsi="Segoe UI Symbol" w:cs="Segoe UI Symbol"/>
          <w:lang w:val="en-US"/>
        </w:rPr>
        <w:t>☐</w:t>
      </w:r>
      <w:r w:rsidRPr="00C84744">
        <w:rPr>
          <w:rFonts w:ascii="Arial Rounded MT" w:eastAsia="Times New Roman" w:hAnsi="Arial Rounded MT"/>
          <w:lang w:val="en-US"/>
        </w:rPr>
        <w:t xml:space="preserve"> No</w:t>
      </w:r>
    </w:p>
    <w:p w14:paraId="7EB58AC1" w14:textId="77777777" w:rsidR="00C84744" w:rsidRDefault="00C84744" w:rsidP="00C84744">
      <w:pPr>
        <w:rPr>
          <w:rFonts w:ascii="Arial Rounded MT" w:eastAsia="Times New Roman" w:hAnsi="Arial Rounded MT"/>
          <w:lang w:val="en-US"/>
        </w:rPr>
      </w:pPr>
    </w:p>
    <w:p w14:paraId="1598FC09" w14:textId="77777777" w:rsidR="000E37EA" w:rsidRDefault="000E37EA" w:rsidP="00C84744">
      <w:pPr>
        <w:rPr>
          <w:rFonts w:ascii="Arial Rounded MT" w:eastAsia="Times New Roman" w:hAnsi="Arial Rounded MT"/>
          <w:lang w:val="en-US"/>
        </w:rPr>
      </w:pPr>
    </w:p>
    <w:p w14:paraId="2909AABB" w14:textId="77777777" w:rsidR="000E37EA" w:rsidRPr="00C84744" w:rsidRDefault="000E37EA" w:rsidP="00C84744">
      <w:pPr>
        <w:rPr>
          <w:rFonts w:ascii="Arial Rounded MT" w:eastAsia="Times New Roman" w:hAnsi="Arial Rounded MT"/>
          <w:lang w:val="en-US"/>
        </w:rPr>
      </w:pPr>
    </w:p>
    <w:p w14:paraId="72E78A04" w14:textId="77777777" w:rsidR="00C84744" w:rsidRPr="00C84744" w:rsidRDefault="00C84744" w:rsidP="00C84744">
      <w:pPr>
        <w:spacing w:before="100" w:beforeAutospacing="1" w:after="100" w:afterAutospacing="1"/>
        <w:outlineLvl w:val="1"/>
        <w:rPr>
          <w:rFonts w:ascii="Arial Rounded MT" w:eastAsia="Times New Roman" w:hAnsi="Arial Rounded MT"/>
          <w:b/>
          <w:bCs/>
          <w:sz w:val="36"/>
          <w:szCs w:val="36"/>
          <w:lang w:val="en-US"/>
        </w:rPr>
      </w:pPr>
      <w:r w:rsidRPr="00C84744">
        <w:rPr>
          <w:rFonts w:ascii="Arial Rounded MT" w:eastAsia="Times New Roman" w:hAnsi="Arial Rounded MT"/>
          <w:b/>
          <w:bCs/>
          <w:sz w:val="36"/>
          <w:szCs w:val="36"/>
          <w:lang w:val="en-US"/>
        </w:rPr>
        <w:lastRenderedPageBreak/>
        <w:t>DECLARATION</w:t>
      </w:r>
    </w:p>
    <w:p w14:paraId="37A6C399" w14:textId="77777777" w:rsidR="00C84744" w:rsidRPr="00C84744" w:rsidRDefault="00C84744" w:rsidP="00C84744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Arial Rounded MT" w:eastAsia="Times New Roman" w:hAnsi="Arial Rounded MT"/>
          <w:lang w:val="en-US"/>
        </w:rPr>
        <w:t>I confirm that I have received the items listed above and take full responsibility for their proper use and return (if applicable). I understand that old items or empty containers must be returned in order to receive new items.</w:t>
      </w:r>
    </w:p>
    <w:p w14:paraId="13AAA013" w14:textId="77777777" w:rsidR="00CD32EC" w:rsidRDefault="00C84744" w:rsidP="00C84744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Arial Rounded MT" w:eastAsia="Times New Roman" w:hAnsi="Arial Rounded MT"/>
          <w:b/>
          <w:bCs/>
          <w:lang w:val="en-US"/>
        </w:rPr>
        <w:t>Teacher Signature:</w:t>
      </w:r>
      <w:r w:rsidRPr="00C84744">
        <w:rPr>
          <w:rFonts w:ascii="Arial Rounded MT" w:eastAsia="Times New Roman" w:hAnsi="Arial Rounded MT"/>
          <w:lang w:val="en-US"/>
        </w:rPr>
        <w:t xml:space="preserve"> ___________________________</w:t>
      </w:r>
    </w:p>
    <w:p w14:paraId="13CBA410" w14:textId="77777777" w:rsidR="00C84744" w:rsidRPr="00C84744" w:rsidRDefault="00C84744" w:rsidP="00C84744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Arial Rounded MT" w:eastAsia="Times New Roman" w:hAnsi="Arial Rounded MT"/>
          <w:lang w:val="en-US"/>
        </w:rPr>
        <w:br/>
      </w:r>
      <w:r w:rsidRPr="00C84744">
        <w:rPr>
          <w:rFonts w:ascii="Arial Rounded MT" w:eastAsia="Times New Roman" w:hAnsi="Arial Rounded MT"/>
          <w:b/>
          <w:bCs/>
          <w:lang w:val="en-US"/>
        </w:rPr>
        <w:t>Date:</w:t>
      </w:r>
      <w:r w:rsidRPr="00C84744">
        <w:rPr>
          <w:rFonts w:ascii="Arial Rounded MT" w:eastAsia="Times New Roman" w:hAnsi="Arial Rounded MT"/>
          <w:lang w:val="en-US"/>
        </w:rPr>
        <w:t xml:space="preserve"> ____ / ____ / ______</w:t>
      </w:r>
    </w:p>
    <w:p w14:paraId="0661C545" w14:textId="77777777" w:rsidR="00C84744" w:rsidRPr="00C84744" w:rsidRDefault="00C84744" w:rsidP="00C84744">
      <w:pPr>
        <w:rPr>
          <w:rFonts w:ascii="Arial Rounded MT" w:eastAsia="Times New Roman" w:hAnsi="Arial Rounded MT"/>
          <w:lang w:val="en-US"/>
        </w:rPr>
      </w:pPr>
    </w:p>
    <w:p w14:paraId="6FD9982B" w14:textId="77777777" w:rsidR="00C84744" w:rsidRPr="00C84744" w:rsidRDefault="00C84744" w:rsidP="00C84744">
      <w:pPr>
        <w:spacing w:before="100" w:beforeAutospacing="1" w:after="100" w:afterAutospacing="1"/>
        <w:outlineLvl w:val="1"/>
        <w:rPr>
          <w:rFonts w:ascii="Arial Rounded MT" w:eastAsia="Times New Roman" w:hAnsi="Arial Rounded MT"/>
          <w:b/>
          <w:bCs/>
          <w:sz w:val="36"/>
          <w:szCs w:val="36"/>
          <w:lang w:val="en-US"/>
        </w:rPr>
      </w:pPr>
      <w:r w:rsidRPr="00C84744">
        <w:rPr>
          <w:rFonts w:ascii="Arial Rounded MT" w:eastAsia="Times New Roman" w:hAnsi="Arial Rounded MT"/>
          <w:b/>
          <w:bCs/>
          <w:sz w:val="36"/>
          <w:szCs w:val="36"/>
          <w:lang w:val="en-US"/>
        </w:rPr>
        <w:t>ADMINISTRATOR DETAILS</w:t>
      </w:r>
    </w:p>
    <w:p w14:paraId="09AF9AFE" w14:textId="77777777" w:rsidR="00C84744" w:rsidRPr="00C84744" w:rsidRDefault="00C84744" w:rsidP="00C84744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Arial Rounded MT" w:eastAsia="Times New Roman" w:hAnsi="Arial Rounded MT"/>
          <w:b/>
          <w:bCs/>
          <w:lang w:val="en-US"/>
        </w:rPr>
        <w:t xml:space="preserve">Issued </w:t>
      </w:r>
      <w:r w:rsidR="00CD32EC" w:rsidRPr="00C84744">
        <w:rPr>
          <w:rFonts w:ascii="Arial Rounded MT" w:eastAsia="Times New Roman" w:hAnsi="Arial Rounded MT"/>
          <w:b/>
          <w:bCs/>
          <w:lang w:val="en-US"/>
        </w:rPr>
        <w:t>by</w:t>
      </w:r>
      <w:r w:rsidRPr="00C84744">
        <w:rPr>
          <w:rFonts w:ascii="Arial Rounded MT" w:eastAsia="Times New Roman" w:hAnsi="Arial Rounded MT"/>
          <w:b/>
          <w:bCs/>
          <w:lang w:val="en-US"/>
        </w:rPr>
        <w:t xml:space="preserve"> (Administrator Name):</w:t>
      </w:r>
      <w:r w:rsidRPr="00C84744">
        <w:rPr>
          <w:rFonts w:ascii="Arial Rounded MT" w:eastAsia="Times New Roman" w:hAnsi="Arial Rounded MT"/>
          <w:lang w:val="en-US"/>
        </w:rPr>
        <w:t xml:space="preserve"> ___________________________</w:t>
      </w:r>
    </w:p>
    <w:p w14:paraId="30D9AF02" w14:textId="77777777" w:rsidR="00CD32EC" w:rsidRDefault="00C84744" w:rsidP="00C84744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Arial Rounded MT" w:eastAsia="Times New Roman" w:hAnsi="Arial Rounded MT"/>
          <w:b/>
          <w:bCs/>
          <w:lang w:val="en-US"/>
        </w:rPr>
        <w:t>Administrator Signature:</w:t>
      </w:r>
      <w:r w:rsidRPr="00C84744">
        <w:rPr>
          <w:rFonts w:ascii="Arial Rounded MT" w:eastAsia="Times New Roman" w:hAnsi="Arial Rounded MT"/>
          <w:lang w:val="en-US"/>
        </w:rPr>
        <w:t xml:space="preserve"> ___________________________</w:t>
      </w:r>
    </w:p>
    <w:p w14:paraId="2A1BA410" w14:textId="77777777" w:rsidR="00C84744" w:rsidRPr="00C84744" w:rsidRDefault="00C84744" w:rsidP="00C84744">
      <w:pPr>
        <w:spacing w:before="100" w:beforeAutospacing="1" w:after="100" w:afterAutospacing="1"/>
        <w:rPr>
          <w:rFonts w:ascii="Arial Rounded MT" w:eastAsia="Times New Roman" w:hAnsi="Arial Rounded MT"/>
          <w:lang w:val="en-US"/>
        </w:rPr>
      </w:pPr>
      <w:r w:rsidRPr="00C84744">
        <w:rPr>
          <w:rFonts w:ascii="Arial Rounded MT" w:eastAsia="Times New Roman" w:hAnsi="Arial Rounded MT"/>
          <w:lang w:val="en-US"/>
        </w:rPr>
        <w:br/>
      </w:r>
      <w:r w:rsidRPr="00C84744">
        <w:rPr>
          <w:rFonts w:ascii="Arial Rounded MT" w:eastAsia="Times New Roman" w:hAnsi="Arial Rounded MT"/>
          <w:b/>
          <w:bCs/>
          <w:lang w:val="en-US"/>
        </w:rPr>
        <w:t>Date:</w:t>
      </w:r>
      <w:r w:rsidRPr="00C84744">
        <w:rPr>
          <w:rFonts w:ascii="Arial Rounded MT" w:eastAsia="Times New Roman" w:hAnsi="Arial Rounded MT"/>
          <w:lang w:val="en-US"/>
        </w:rPr>
        <w:t xml:space="preserve"> ____ / ____ / ______</w:t>
      </w:r>
    </w:p>
    <w:p w14:paraId="0171C678" w14:textId="77777777" w:rsidR="00C84744" w:rsidRPr="00C84744" w:rsidRDefault="00C84744" w:rsidP="00C84744">
      <w:pPr>
        <w:rPr>
          <w:rFonts w:ascii="Arial Rounded MT" w:eastAsia="Times New Roman" w:hAnsi="Arial Rounded MT"/>
          <w:lang w:val="en-US"/>
        </w:rPr>
      </w:pPr>
    </w:p>
    <w:p w14:paraId="04D7961B" w14:textId="77777777" w:rsidR="00C84744" w:rsidRPr="00C84744" w:rsidRDefault="00C84744">
      <w:pPr>
        <w:rPr>
          <w:rFonts w:ascii="Arial Rounded MT" w:hAnsi="Arial Rounded MT"/>
          <w:color w:val="1C3564"/>
          <w:lang w:val="en-US"/>
        </w:rPr>
      </w:pPr>
    </w:p>
    <w:p w14:paraId="5DA6393D" w14:textId="77777777" w:rsidR="0004031F" w:rsidRPr="00C84744" w:rsidRDefault="0004031F" w:rsidP="0004031F">
      <w:pPr>
        <w:spacing w:line="360" w:lineRule="auto"/>
        <w:rPr>
          <w:rFonts w:ascii="Arial Rounded MT" w:hAnsi="Arial Rounded MT"/>
          <w:color w:val="1C3564"/>
          <w:sz w:val="22"/>
          <w:szCs w:val="22"/>
          <w:lang w:val="en-US"/>
        </w:rPr>
      </w:pPr>
    </w:p>
    <w:p w14:paraId="4CEEBDAC" w14:textId="77777777" w:rsidR="00B60C15" w:rsidRPr="00C84744" w:rsidRDefault="00D97A66" w:rsidP="00C84744">
      <w:pPr>
        <w:pStyle w:val="BodyText1"/>
        <w:rPr>
          <w:b/>
          <w:bCs/>
          <w:color w:val="1C3564"/>
          <w:sz w:val="20"/>
        </w:rPr>
      </w:pPr>
      <w:r w:rsidRPr="00C84744">
        <w:rPr>
          <w:color w:val="1C3564"/>
          <w:sz w:val="22"/>
          <w:szCs w:val="22"/>
        </w:rPr>
        <w:br/>
      </w:r>
    </w:p>
    <w:p w14:paraId="7DEF4845" w14:textId="77777777" w:rsidR="00B60C15" w:rsidRPr="00C84744" w:rsidRDefault="00B60C15" w:rsidP="0004031F">
      <w:pPr>
        <w:spacing w:line="360" w:lineRule="auto"/>
        <w:rPr>
          <w:rFonts w:ascii="Arial Rounded MT" w:hAnsi="Arial Rounded MT"/>
          <w:color w:val="000000"/>
          <w:sz w:val="18"/>
          <w:szCs w:val="18"/>
          <w:lang w:val="en-US"/>
        </w:rPr>
      </w:pPr>
    </w:p>
    <w:sectPr w:rsidR="00B60C15" w:rsidRPr="00C84744" w:rsidSect="00D97A66">
      <w:headerReference w:type="default" r:id="rId7"/>
      <w:pgSz w:w="12242" w:h="17157"/>
      <w:pgMar w:top="3402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4C89" w14:textId="77777777" w:rsidR="00F90881" w:rsidRDefault="00F90881" w:rsidP="002D4531">
      <w:r>
        <w:separator/>
      </w:r>
    </w:p>
  </w:endnote>
  <w:endnote w:type="continuationSeparator" w:id="0">
    <w:p w14:paraId="2733A0EC" w14:textId="77777777" w:rsidR="00F90881" w:rsidRDefault="00F90881" w:rsidP="002D4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">
    <w:panose1 w:val="02000506050000020004"/>
    <w:charset w:val="00"/>
    <w:family w:val="auto"/>
    <w:pitch w:val="variable"/>
    <w:sig w:usb0="80000027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0678F" w14:textId="77777777" w:rsidR="00F90881" w:rsidRDefault="00F90881" w:rsidP="002D4531">
      <w:r>
        <w:separator/>
      </w:r>
    </w:p>
  </w:footnote>
  <w:footnote w:type="continuationSeparator" w:id="0">
    <w:p w14:paraId="1A12BEFD" w14:textId="77777777" w:rsidR="00F90881" w:rsidRDefault="00F90881" w:rsidP="002D4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B48CB" w14:textId="77777777" w:rsidR="002D4531" w:rsidRPr="00D97A66" w:rsidRDefault="00C84744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7728" behindDoc="1" locked="0" layoutInCell="1" allowOverlap="1" wp14:anchorId="1327B3F6" wp14:editId="752FADC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1605" cy="108934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1605" cy="10893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76CE2"/>
    <w:multiLevelType w:val="multilevel"/>
    <w:tmpl w:val="CD20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1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744"/>
    <w:rsid w:val="0003765C"/>
    <w:rsid w:val="0004031F"/>
    <w:rsid w:val="000E37EA"/>
    <w:rsid w:val="002D4531"/>
    <w:rsid w:val="00451A81"/>
    <w:rsid w:val="00687AF2"/>
    <w:rsid w:val="0084743F"/>
    <w:rsid w:val="008928CF"/>
    <w:rsid w:val="009F2C5E"/>
    <w:rsid w:val="00B4369F"/>
    <w:rsid w:val="00B60C15"/>
    <w:rsid w:val="00C17044"/>
    <w:rsid w:val="00C84744"/>
    <w:rsid w:val="00CD32EC"/>
    <w:rsid w:val="00D97A66"/>
    <w:rsid w:val="00DB454A"/>
    <w:rsid w:val="00EC417F"/>
    <w:rsid w:val="00EF6C09"/>
    <w:rsid w:val="00F90881"/>
    <w:rsid w:val="00FB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C6F82"/>
  <w15:chartTrackingRefBased/>
  <w15:docId w15:val="{95ABD52E-CCEE-4C07-AF50-ACEDE0B9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C84744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84744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84744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45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4531"/>
  </w:style>
  <w:style w:type="paragraph" w:styleId="Footer">
    <w:name w:val="footer"/>
    <w:basedOn w:val="Normal"/>
    <w:link w:val="FooterChar"/>
    <w:uiPriority w:val="99"/>
    <w:unhideWhenUsed/>
    <w:rsid w:val="002D45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4531"/>
  </w:style>
  <w:style w:type="paragraph" w:customStyle="1" w:styleId="BodyText1">
    <w:name w:val="Body Text1"/>
    <w:qFormat/>
    <w:rsid w:val="0084743F"/>
    <w:pPr>
      <w:spacing w:line="360" w:lineRule="auto"/>
    </w:pPr>
    <w:rPr>
      <w:rFonts w:ascii="Arial Rounded MT" w:hAnsi="Arial Rounded MT"/>
      <w:color w:val="000000"/>
      <w:sz w:val="24"/>
      <w:lang w:val="en-US" w:eastAsia="en-US"/>
    </w:rPr>
  </w:style>
  <w:style w:type="paragraph" w:customStyle="1" w:styleId="Date1">
    <w:name w:val="Date1"/>
    <w:qFormat/>
    <w:rsid w:val="00B60C15"/>
    <w:pPr>
      <w:jc w:val="right"/>
    </w:pPr>
    <w:rPr>
      <w:rFonts w:ascii="Arial Rounded MT Bold" w:hAnsi="Arial Rounded MT Bold"/>
      <w:color w:val="1C3564"/>
      <w:sz w:val="24"/>
      <w:szCs w:val="24"/>
      <w:lang w:val="en-US" w:eastAsia="en-US"/>
    </w:rPr>
  </w:style>
  <w:style w:type="paragraph" w:customStyle="1" w:styleId="Salutation1">
    <w:name w:val="Salutation1"/>
    <w:qFormat/>
    <w:rsid w:val="00B60C15"/>
    <w:rPr>
      <w:rFonts w:ascii="Arial Rounded MT Bold" w:hAnsi="Arial Rounded MT Bold"/>
      <w:color w:val="1C3564"/>
      <w:sz w:val="24"/>
      <w:szCs w:val="24"/>
      <w:lang w:val="en-US" w:eastAsia="en-US"/>
    </w:rPr>
  </w:style>
  <w:style w:type="paragraph" w:customStyle="1" w:styleId="REFERENCE">
    <w:name w:val="REFERENCE"/>
    <w:qFormat/>
    <w:rsid w:val="00B60C15"/>
    <w:rPr>
      <w:rFonts w:ascii="Arial Rounded MT Bold" w:hAnsi="Arial Rounded MT Bold"/>
      <w:color w:val="1C3564"/>
      <w:sz w:val="24"/>
      <w:szCs w:val="24"/>
      <w:lang w:val="en-US" w:eastAsia="en-US"/>
    </w:rPr>
  </w:style>
  <w:style w:type="paragraph" w:customStyle="1" w:styleId="ADDRESS">
    <w:name w:val="ADDRESS"/>
    <w:qFormat/>
    <w:rsid w:val="00B60C15"/>
    <w:rPr>
      <w:rFonts w:ascii="Arial Rounded MT" w:hAnsi="Arial Rounded MT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C84744"/>
    <w:rPr>
      <w:rFonts w:ascii="Times New Roman" w:eastAsia="Times New Roman" w:hAnsi="Times New Roman"/>
      <w:b/>
      <w:bCs/>
      <w:kern w:val="36"/>
      <w:sz w:val="48"/>
      <w:szCs w:val="4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C84744"/>
    <w:rPr>
      <w:rFonts w:ascii="Times New Roman" w:eastAsia="Times New Roman" w:hAnsi="Times New Roman"/>
      <w:b/>
      <w:bCs/>
      <w:sz w:val="36"/>
      <w:szCs w:val="3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84744"/>
    <w:rPr>
      <w:rFonts w:ascii="Times New Roman" w:eastAsia="Times New Roman" w:hAnsi="Times New Roman"/>
      <w:b/>
      <w:bCs/>
      <w:sz w:val="27"/>
      <w:szCs w:val="27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C84744"/>
    <w:pPr>
      <w:spacing w:before="100" w:beforeAutospacing="1" w:after="100" w:afterAutospacing="1"/>
    </w:pPr>
    <w:rPr>
      <w:rFonts w:ascii="Times New Roman" w:eastAsia="Times New Roman" w:hAnsi="Times New Roman"/>
      <w:lang w:val="en-US"/>
    </w:rPr>
  </w:style>
  <w:style w:type="character" w:styleId="Strong">
    <w:name w:val="Strong"/>
    <w:uiPriority w:val="22"/>
    <w:qFormat/>
    <w:rsid w:val="00C84744"/>
    <w:rPr>
      <w:b/>
      <w:bCs/>
    </w:rPr>
  </w:style>
  <w:style w:type="character" w:styleId="Emphasis">
    <w:name w:val="Emphasis"/>
    <w:uiPriority w:val="20"/>
    <w:qFormat/>
    <w:rsid w:val="00C847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4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no\AppData\Local\Temp\4302040b-e84c-4e99-ac3f-ee452b709281_FINAL%20FILES.zip.281\FINAL%20FILES\SCHOOL%20DOCUMENTS\TEMPLATES\LETTERHEA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 TEMPLATE</Template>
  <TotalTime>22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</dc:creator>
  <cp:keywords/>
  <dc:description/>
  <cp:lastModifiedBy>Daudi Kiarabo Makumbi Mawejje</cp:lastModifiedBy>
  <cp:revision>5</cp:revision>
  <cp:lastPrinted>2026-02-05T10:40:00Z</cp:lastPrinted>
  <dcterms:created xsi:type="dcterms:W3CDTF">2026-02-05T10:04:00Z</dcterms:created>
  <dcterms:modified xsi:type="dcterms:W3CDTF">2026-02-05T10:40:00Z</dcterms:modified>
</cp:coreProperties>
</file>